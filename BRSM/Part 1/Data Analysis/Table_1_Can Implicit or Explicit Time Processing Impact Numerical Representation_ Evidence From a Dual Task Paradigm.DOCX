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27EEE6" w14:textId="77777777" w:rsidR="00654E8F" w:rsidRPr="002D6D38" w:rsidRDefault="00654E8F" w:rsidP="0001436A">
      <w:pPr>
        <w:pStyle w:val="SupplementaryMaterial"/>
        <w:rPr>
          <w:b w:val="0"/>
          <w:i w:val="0"/>
          <w:sz w:val="24"/>
          <w:szCs w:val="24"/>
        </w:rPr>
      </w:pPr>
      <w:r w:rsidRPr="002D6D38">
        <w:t>Supplementary Material</w:t>
      </w:r>
      <w:bookmarkStart w:id="0" w:name="_GoBack"/>
      <w:bookmarkEnd w:id="0"/>
    </w:p>
    <w:tbl>
      <w:tblPr>
        <w:tblW w:w="91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0"/>
        <w:gridCol w:w="1102"/>
        <w:gridCol w:w="40"/>
        <w:gridCol w:w="304"/>
        <w:gridCol w:w="40"/>
        <w:gridCol w:w="994"/>
        <w:gridCol w:w="943"/>
        <w:gridCol w:w="578"/>
        <w:gridCol w:w="274"/>
        <w:gridCol w:w="656"/>
        <w:gridCol w:w="62"/>
        <w:gridCol w:w="869"/>
        <w:gridCol w:w="53"/>
        <w:gridCol w:w="46"/>
        <w:gridCol w:w="821"/>
        <w:gridCol w:w="37"/>
        <w:gridCol w:w="656"/>
        <w:gridCol w:w="37"/>
        <w:gridCol w:w="578"/>
        <w:gridCol w:w="37"/>
      </w:tblGrid>
      <w:tr w:rsidR="00102557" w:rsidRPr="00102557" w14:paraId="5E88AD5B" w14:textId="77777777" w:rsidTr="00102557">
        <w:trPr>
          <w:trHeight w:val="296"/>
          <w:tblHeader/>
        </w:trPr>
        <w:tc>
          <w:tcPr>
            <w:tcW w:w="0" w:type="auto"/>
            <w:gridSpan w:val="21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B6721C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Table 1. Results of the mixed ANOVA performed on the mean RTs in number comparison.</w:t>
            </w:r>
          </w:p>
        </w:tc>
      </w:tr>
      <w:tr w:rsidR="00102557" w:rsidRPr="00102557" w14:paraId="472C5AAA" w14:textId="77777777" w:rsidTr="00102557">
        <w:trPr>
          <w:trHeight w:val="575"/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C6F6DE0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9D700D8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Sum of Squares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8482978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36BD9FB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Mean Square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B962F8D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BAB04FE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p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AEB7D22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η</w:t>
            </w: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² </w:t>
            </w:r>
            <w:r w:rsidRPr="00102557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eastAsia="it-IT"/>
              </w:rPr>
              <w:t xml:space="preserve">p </w:t>
            </w:r>
          </w:p>
        </w:tc>
      </w:tr>
      <w:tr w:rsidR="00102557" w:rsidRPr="00102557" w14:paraId="390088D1" w14:textId="77777777" w:rsidTr="00102557">
        <w:trPr>
          <w:trHeight w:val="28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F196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eastAsia="it-IT"/>
              </w:rPr>
              <w:t xml:space="preserve">SOA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D6E1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61A2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86276.1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5953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968E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9E8D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65D2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86276.1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1050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A9F2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293.589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9860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8482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42F0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CB79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0.916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C27D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102557" w:rsidRPr="00102557" w14:paraId="35161B09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D987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FBE1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D3C0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10124.1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5663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EF4E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5AF6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72E2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10124.1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2744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4513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34.451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B868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434E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DFED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6938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0.561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5E9C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0993CD4" w14:textId="77777777" w:rsidTr="00102557">
        <w:trPr>
          <w:trHeight w:val="28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7F46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7B58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B2ED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7934.4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1D10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D571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384E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F0A9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293.9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6B0F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04A6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3144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CDC5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E414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A75A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FE74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3FDDB66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F72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FB86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314F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1940.1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96DF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BF21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3755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A20D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1940.1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9B5F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6758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0.581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6DF9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C2B6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0.453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AB55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B7BA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4C17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F162F00" w14:textId="77777777" w:rsidTr="00102557">
        <w:trPr>
          <w:trHeight w:val="28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6BF9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1783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CFCA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330.5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5F22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8A22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2BCE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4C2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330.5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8098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350B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0.099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B9AD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05D0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0.755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DF2D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91FE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8E06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93A6930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613C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2829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933B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90162.4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1272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6F34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0DAC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56C7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3339.3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EF43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B937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3EA2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9E7E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262A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09E4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4E74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A7E983F" w14:textId="77777777" w:rsidTr="00102557">
        <w:trPr>
          <w:trHeight w:val="28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225B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D97B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18D0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135008.2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C786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3AAB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8D0C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F034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135008.2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E1E4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C5A7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120.301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6EF5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9B57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35CF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2353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F5AE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7336653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3844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7488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6329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2733.5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0AD7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C894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C103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7AFA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2733.5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A7C0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5C53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2.436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C3F5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72E2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0.130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2221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2FF1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0.083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FC48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D335A1E" w14:textId="77777777" w:rsidTr="00102557">
        <w:trPr>
          <w:trHeight w:val="28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984F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E2F6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E379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30300.9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6C71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16CB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57A5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2E97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1122.3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36B3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5404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EA93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EBE9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3246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8C3C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ACDB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89922DC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533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CE05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84B1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465.5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696F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B40A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B165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5B84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465.5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AD14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C9DE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0.569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2E82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131C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0.457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E902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E111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2C47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982DE29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B535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653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0463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475.3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3D97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AB0B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AAB2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40FD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475.3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098C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2C75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0.581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535F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4CA0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0.452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670D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2BD5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6B46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592780B" w14:textId="77777777" w:rsidTr="00102557">
        <w:trPr>
          <w:trHeight w:val="28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1741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005E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F3D8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22079.8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7DF9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ABB7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6A2D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2E1F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817.8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26C0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66EE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A710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E54A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39A2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EEA6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2FF2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6B24D37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41C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0F5E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58EA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2570.5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F902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A64C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86DF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EC65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2570.5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BC0E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390A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8.503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1BF8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E260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53E3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0D13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0.240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73A3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B438210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9180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B0D8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3814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1676.7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2B32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04B9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FD66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25B9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1676.7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04C4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A2D6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5.546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BE54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815C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97C7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7D78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0.170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39BF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958065A" w14:textId="77777777" w:rsidTr="00102557">
        <w:trPr>
          <w:trHeight w:val="28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17B2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E4AC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6A1D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8162.0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A57E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BA46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F72B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19CA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302.3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3339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E226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ADCB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2A97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BB7D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8476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8699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D311565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8502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8135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ADC0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3801.8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75AC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1A9B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9B76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CBBD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3801.8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ED20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CA68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4.815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E055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F316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0.037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6CD4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DF19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0.151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ADF3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12A554CB" w14:textId="77777777" w:rsidTr="00102557">
        <w:trPr>
          <w:trHeight w:val="57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E9F2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D793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0BE4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2890.9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F73C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A04B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3D5B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BBE2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2890.9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9C53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0996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3.662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A52B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352A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0.066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792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6FDF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0.119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AAC0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3DDC861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2AC9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3E33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07E0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21317.7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FFCE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7123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3E84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2F37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789.5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3DA5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D782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763E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193A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A409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DA3D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47DD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FAA982A" w14:textId="77777777" w:rsidTr="00102557">
        <w:trPr>
          <w:trHeight w:val="57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CE81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06C5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8D8B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117.4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EA43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FCE7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0934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FFCA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117.4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BE93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F6B7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0.456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B088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206F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0.505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2243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4672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6828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476BCF1" w14:textId="77777777" w:rsidTr="00102557">
        <w:trPr>
          <w:trHeight w:val="57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C474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7DF6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1BC5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663.8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26A1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C8EB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C736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302D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663.8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FD6B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C9BD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2.576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483B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EDFA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0.120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7A68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D134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0.087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8D95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C41D0DF" w14:textId="77777777" w:rsidTr="00102557">
        <w:trPr>
          <w:trHeight w:val="296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B375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659D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0B21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6957.7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C1B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286D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B04D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5DB8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257.7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312E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8C10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1B0F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EA68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79AA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3E98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3C8F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13EEAB3" w14:textId="77777777" w:rsidTr="00102557">
        <w:tc>
          <w:tcPr>
            <w:tcW w:w="0" w:type="auto"/>
            <w:gridSpan w:val="21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3F6E1B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D84009F" w14:textId="77777777" w:rsidTr="00102557">
        <w:tc>
          <w:tcPr>
            <w:tcW w:w="0" w:type="auto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EA31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102557" w:rsidRPr="00102557" w14:paraId="13784F03" w14:textId="77777777" w:rsidTr="00102557">
        <w:trPr>
          <w:gridAfter w:val="7"/>
          <w:trHeight w:val="280"/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C18CE5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</w:p>
          <w:p w14:paraId="6EB0E61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Between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Subjects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Effects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</w:tr>
      <w:tr w:rsidR="00102557" w:rsidRPr="00102557" w14:paraId="1A43740E" w14:textId="77777777" w:rsidTr="00102557">
        <w:trPr>
          <w:gridAfter w:val="7"/>
          <w:trHeight w:val="575"/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97BD838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F22A3AC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Sum of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EEDFAB1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AB71FDC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E4E004E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16E91D2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9DCE4D4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η² </w:t>
            </w:r>
          </w:p>
        </w:tc>
      </w:tr>
      <w:tr w:rsidR="00102557" w:rsidRPr="00102557" w14:paraId="62546C0E" w14:textId="77777777" w:rsidTr="00102557">
        <w:trPr>
          <w:gridAfter w:val="7"/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80B2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1081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F952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6.057e +6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8A66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44C4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E321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4FD2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6.057e +6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024E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5393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51.20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0D7C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2131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2CBC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1094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0.655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EEF0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FEF7634" w14:textId="77777777" w:rsidTr="00102557">
        <w:trPr>
          <w:gridAfter w:val="7"/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23BB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A95A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C194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3.194e +6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1E0E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DD54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C236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787C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118290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1ABB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4BEE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C8BB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7F51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273D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3861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C82B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AA90005" w14:textId="77777777" w:rsidTr="00102557">
        <w:trPr>
          <w:gridAfter w:val="7"/>
        </w:trPr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0968CE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3EB8855" w14:textId="77777777" w:rsidTr="00102557">
        <w:trPr>
          <w:gridAfter w:val="7"/>
          <w:trHeight w:val="296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281D5" w14:textId="7D45592F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  <w:r>
              <w:br w:type="page"/>
            </w:r>
          </w:p>
        </w:tc>
      </w:tr>
    </w:tbl>
    <w:p w14:paraId="4D0AE7F5" w14:textId="63C158E3" w:rsidR="00102557" w:rsidRDefault="00102557">
      <w:pPr>
        <w:spacing w:before="0" w:after="200" w:line="276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49"/>
        <w:gridCol w:w="1417"/>
        <w:gridCol w:w="48"/>
        <w:gridCol w:w="364"/>
        <w:gridCol w:w="48"/>
        <w:gridCol w:w="1416"/>
        <w:gridCol w:w="48"/>
        <w:gridCol w:w="1183"/>
        <w:gridCol w:w="48"/>
        <w:gridCol w:w="872"/>
        <w:gridCol w:w="48"/>
        <w:gridCol w:w="768"/>
        <w:gridCol w:w="48"/>
      </w:tblGrid>
      <w:tr w:rsidR="00102557" w:rsidRPr="00102557" w14:paraId="7B88CCE9" w14:textId="77777777" w:rsidTr="00EB4ACC">
        <w:trPr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FBC07E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Table 2. Results of the RM-ANOVA performed on the mean RTs in number comparison (Single Task condition - implicit elaboration of time).</w:t>
            </w:r>
          </w:p>
        </w:tc>
      </w:tr>
      <w:tr w:rsidR="00102557" w:rsidRPr="00102557" w14:paraId="17680AFA" w14:textId="77777777" w:rsidTr="00EB4ACC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A2A013A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87DEE34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Sum of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2281C75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7D866A1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3E61C2F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DD40DEA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B26B7D9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η² </w:t>
            </w:r>
            <w:r w:rsidRPr="00102557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it-IT" w:eastAsia="it-IT"/>
              </w:rPr>
              <w:t xml:space="preserve">p </w:t>
            </w:r>
          </w:p>
        </w:tc>
      </w:tr>
      <w:tr w:rsidR="00102557" w:rsidRPr="00102557" w14:paraId="1FD4A9E9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79D82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SOA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57CD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36B4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19976.115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7191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B990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B329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0541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19976.115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61D7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6344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105.340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068E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528F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1EE7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6176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0.883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DCCB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A14AC37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7000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9B33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DEDB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2654.889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4AAE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CD5E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5E58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3BFF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189.635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74E1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C153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6835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8BE4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95DD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136E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502A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136C5E18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FC67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DD99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224B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51952.249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761A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A80C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B8A8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EC32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51952.249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15BA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6D1A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57.233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5599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AEDF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7FD1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5257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AEBF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6D24A62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28AF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B2F0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09F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12708.331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239B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C1EA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0E75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7424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907.738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58F0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DE4F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5287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DAC6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ACE9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4706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877A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A27BECF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C64D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5AB1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1EF3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362.783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30AF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8747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968D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848B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362.783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96B7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BB04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0.265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6990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906A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0.614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0B9C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3552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0.019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7189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3EB5563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FF69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3240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A8E2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19130.398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BD43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A2E3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B7F5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22A5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1366.457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01D3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E4C6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601C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0156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0E00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FA32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28F2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8F0AAB0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79EF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A481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B81F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4213.765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535F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3699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7B10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F69A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4213.765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42AA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4B7A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22.994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69F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AC6D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BB6F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81CA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0.622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FAEC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7FB6D73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0E3B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D1C7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A603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2565.597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0D6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0DFB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34B4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B5D1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183.257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F696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BDF7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9083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DD99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0352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3790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6B7F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7A919E0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2808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9E49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3EA2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0.136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B67F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10BC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CE9D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2D6A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0.136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2D6A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1D83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6.427e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00F5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87AC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0.980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A204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4CEF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469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B09C003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26AD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A548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8F04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2957.124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74AC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BC25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ADFC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83FF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211.223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AE30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4B73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5CF3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B2BB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941A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7AD2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9BD8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895E563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7FB4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E76A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ACB8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48.810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F7C6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42AE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F7FB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3837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48.810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7735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0242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0.349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890E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C2E2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0.564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49E5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C0EC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0D77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34DF2C9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DF0E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014B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7131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1957.387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4EB3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0993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28C9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8BD9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139.813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D6AC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5F48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2237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7C9A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FC65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8B3B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2A76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343ED2F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8025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E2D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BD1B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102.150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81F2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F3F2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6B94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E80C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102.150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0388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556D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0.518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1D1C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A487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0.483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AD07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CAA9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0.036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94DA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ED9BAD2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EF9C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1B2C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4EB9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2758.904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FC60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C7B7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87E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4AB9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197.065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810D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A85B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851C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66E7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90BB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3840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D203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62A7662" w14:textId="77777777" w:rsidTr="00EB4ACC"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1E0BFC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56A85E6" w14:textId="77777777" w:rsidTr="00EB4ACC"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C6AD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</w:tbl>
    <w:p w14:paraId="7C0324F0" w14:textId="06F9148F" w:rsidR="00102557" w:rsidRDefault="00102557" w:rsidP="00102557"/>
    <w:p w14:paraId="1C967769" w14:textId="77777777" w:rsidR="00102557" w:rsidRDefault="00102557">
      <w:pPr>
        <w:spacing w:before="0" w:after="200" w:line="276" w:lineRule="auto"/>
      </w:pPr>
      <w:r>
        <w:br w:type="page"/>
      </w:r>
    </w:p>
    <w:tbl>
      <w:tblPr>
        <w:tblW w:w="9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6"/>
        <w:gridCol w:w="110"/>
        <w:gridCol w:w="36"/>
        <w:gridCol w:w="924"/>
        <w:gridCol w:w="36"/>
        <w:gridCol w:w="570"/>
        <w:gridCol w:w="36"/>
        <w:gridCol w:w="270"/>
        <w:gridCol w:w="36"/>
        <w:gridCol w:w="904"/>
        <w:gridCol w:w="63"/>
        <w:gridCol w:w="98"/>
        <w:gridCol w:w="440"/>
        <w:gridCol w:w="58"/>
        <w:gridCol w:w="930"/>
        <w:gridCol w:w="690"/>
        <w:gridCol w:w="810"/>
        <w:gridCol w:w="570"/>
        <w:gridCol w:w="647"/>
        <w:gridCol w:w="202"/>
        <w:gridCol w:w="570"/>
        <w:gridCol w:w="684"/>
        <w:gridCol w:w="18"/>
        <w:gridCol w:w="18"/>
      </w:tblGrid>
      <w:tr w:rsidR="00102557" w:rsidRPr="00102557" w14:paraId="28A866E3" w14:textId="77777777" w:rsidTr="00EB4ACC">
        <w:trPr>
          <w:gridAfter w:val="2"/>
          <w:tblHeader/>
        </w:trPr>
        <w:tc>
          <w:tcPr>
            <w:tcW w:w="0" w:type="auto"/>
            <w:gridSpan w:val="2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50695A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Table 3. Results of the RM-ANOVA performed on the mean RTs in number comparison (Dual Task condition - explicit elaboration of time).</w:t>
            </w:r>
          </w:p>
        </w:tc>
      </w:tr>
      <w:tr w:rsidR="00102557" w:rsidRPr="00102557" w14:paraId="4825EBA5" w14:textId="77777777" w:rsidTr="00EB4ACC">
        <w:trPr>
          <w:gridAfter w:val="2"/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F7FDAEB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6FE5C03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Sum of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71CB57C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36B1A16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ED46EC6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6AA5EED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1085807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η² </w:t>
            </w:r>
            <w:r w:rsidRPr="00102557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it-IT" w:eastAsia="it-IT"/>
              </w:rPr>
              <w:t xml:space="preserve">p </w:t>
            </w:r>
          </w:p>
        </w:tc>
      </w:tr>
      <w:tr w:rsidR="00102557" w:rsidRPr="00102557" w14:paraId="63D2AA64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DF06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SOA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BB87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0976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76424.14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D330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B102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83B2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238D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76424.14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B32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47AA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188.182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3111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496A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5181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A929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0.935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54E1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1C93479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FA1D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04A9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B218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5279.53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2369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55D6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D1FB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7A85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406.12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3110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08B6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0330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15F4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08C7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AA0F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E838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A35B645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F030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36A1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9288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1907.80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4A3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BCFE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2A24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7BA2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1907.80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C835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87EE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0.349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8F78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DA65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0.565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2B0A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F726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47F5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D5E9F2A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E5F8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40F3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99CC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71031.99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F932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CD60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B670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BDF3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5464.00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E335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56B7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7ED8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F0F5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CF7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8AF6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EA9A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577595E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CFD0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2EB9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53D6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85789.46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2473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2701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389F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0673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85789.46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4F32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0621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63.394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057D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779A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2B0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10E2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0.830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9964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E06C694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C45B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C2E4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8A36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17592.59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25E9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2ECF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8B49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4D2F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1353.28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CEF9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F783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407C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B852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F3E6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988C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0025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F457601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D091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2825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FD67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940.64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290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9196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1637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158D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940.64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9378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4C5B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0.639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2946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4002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0.438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6654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E84CD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0.047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83A6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9C342A2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CF67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8AFA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7E49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19122.65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8B0C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1729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5F79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7B1B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1470.97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AC31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AB62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BA30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94DB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760B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704C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F497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04726CB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0353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667A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3685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33.38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73A1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D0FD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5E33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A26E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33.38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2F35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E036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0.078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58C7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A895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0.785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3E62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2849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5AE2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A098EC5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83A0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6D0D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5DDA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5596.36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4657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6843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B0BF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708B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430.49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5C98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19F6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D1E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0D27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7965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F89C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4A9F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6BC401F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7093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846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E36A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6643.88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3FC2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D9A0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A859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3A82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6643.88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7BAB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2B55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4.461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32FD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FC45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0.055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B368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7065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0.255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A639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552E4D5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4D29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F787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E55D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19360.29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0BBD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284D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FEBB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3F9F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1489.25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8808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8473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0C00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49FF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9C07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A5B9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99EE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A1FA9DF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1871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82A5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C184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679.07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D28A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C561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0AE7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2D95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679.07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88F9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A259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2.102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019F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1275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0.171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E41B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CDE6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0.139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D011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FA7AB2A" w14:textId="77777777" w:rsidTr="00EB4ACC">
        <w:trPr>
          <w:gridAfter w:val="2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4AAA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4807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067D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4198.80 </w:t>
            </w:r>
          </w:p>
        </w:tc>
        <w:tc>
          <w:tcPr>
            <w:tcW w:w="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C4F1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2F0C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D0BA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56A2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322.98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520A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23DA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4C04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0767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DD9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519B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744D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2FC9285" w14:textId="77777777" w:rsidTr="00EB4ACC">
        <w:trPr>
          <w:gridAfter w:val="2"/>
        </w:trPr>
        <w:tc>
          <w:tcPr>
            <w:tcW w:w="0" w:type="auto"/>
            <w:gridSpan w:val="23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E5E4EA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0DB44AE" w14:textId="77777777" w:rsidTr="00EB4ACC">
        <w:trPr>
          <w:gridAfter w:val="2"/>
        </w:trPr>
        <w:tc>
          <w:tcPr>
            <w:tcW w:w="0" w:type="auto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DCC1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102557" w:rsidRPr="00102557" w14:paraId="600D3E5B" w14:textId="77777777" w:rsidTr="00EB4ACC">
        <w:trPr>
          <w:gridAfter w:val="1"/>
          <w:tblHeader/>
        </w:trPr>
        <w:tc>
          <w:tcPr>
            <w:tcW w:w="0" w:type="auto"/>
            <w:gridSpan w:val="2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6E6953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</w:p>
          <w:p w14:paraId="56F715D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Paired Samples T-Test: NUMBER x DURATION</w:t>
            </w:r>
          </w:p>
        </w:tc>
      </w:tr>
      <w:tr w:rsidR="00102557" w:rsidRPr="00102557" w14:paraId="33DD4EE6" w14:textId="77777777" w:rsidTr="00EB4ACC">
        <w:trPr>
          <w:gridAfter w:val="1"/>
          <w:tblHeader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E08D0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6451902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95%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Confidence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interval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</w:tr>
      <w:tr w:rsidR="00102557" w:rsidRPr="00102557" w14:paraId="2E9E9829" w14:textId="77777777" w:rsidTr="00EB4ACC">
        <w:trPr>
          <w:gridAfter w:val="1"/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C2899FB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CA81683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77481BE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BA25446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t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D88041B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6125142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156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7C41577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Difference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8782A76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SE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Difference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5019523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Cohen's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d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8C30FE5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Lower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E459629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Upper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</w:tr>
      <w:tr w:rsidR="00102557" w:rsidRPr="00102557" w14:paraId="1745470A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01AA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SMALL-SHORT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AAC7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7357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BB13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B26C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SMALL-LONG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CAF2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7A6C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4.732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5408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99C5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0787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A87E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1.000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BD64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807D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39.95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240E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0269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8.442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679A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5D7F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1.265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B89A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BD05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-∞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44DD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AAF0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54.90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8B6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14C98BBC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3198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LARGE-LONG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75A8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820D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0BC6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9D08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LARGE-SHORT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2B67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E0B9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-6.164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00B2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7D85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2616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FC5A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&lt; .001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E363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3A03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-70.76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5768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0129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11.479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73CD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6179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-1.647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2DB2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D8FC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-∞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28D4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1D20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-50.43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73211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D763E0A" w14:textId="77777777" w:rsidTr="00EB4ACC">
        <w:trPr>
          <w:gridAfter w:val="1"/>
        </w:trPr>
        <w:tc>
          <w:tcPr>
            <w:tcW w:w="0" w:type="auto"/>
            <w:gridSpan w:val="24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30261F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</w:tbl>
    <w:p w14:paraId="17C8A1EF" w14:textId="02298538" w:rsidR="00102557" w:rsidRDefault="00102557" w:rsidP="00102557"/>
    <w:p w14:paraId="0DE8574B" w14:textId="77777777" w:rsidR="00102557" w:rsidRDefault="00102557">
      <w:pPr>
        <w:spacing w:before="0" w:after="200" w:line="276" w:lineRule="auto"/>
      </w:pPr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0"/>
        <w:gridCol w:w="999"/>
        <w:gridCol w:w="171"/>
        <w:gridCol w:w="847"/>
        <w:gridCol w:w="113"/>
        <w:gridCol w:w="157"/>
        <w:gridCol w:w="370"/>
        <w:gridCol w:w="51"/>
        <w:gridCol w:w="1002"/>
        <w:gridCol w:w="662"/>
        <w:gridCol w:w="801"/>
        <w:gridCol w:w="662"/>
        <w:gridCol w:w="662"/>
        <w:gridCol w:w="42"/>
        <w:gridCol w:w="662"/>
        <w:gridCol w:w="42"/>
        <w:gridCol w:w="36"/>
      </w:tblGrid>
      <w:tr w:rsidR="00102557" w:rsidRPr="00102557" w14:paraId="4BC3CA1A" w14:textId="77777777" w:rsidTr="00EB4ACC">
        <w:trPr>
          <w:gridAfter w:val="1"/>
          <w:tblHeader/>
        </w:trPr>
        <w:tc>
          <w:tcPr>
            <w:tcW w:w="0" w:type="auto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A23D58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Table 4. Results of the mixed ANOVA performed on the mean Accuracy in number comparison.</w:t>
            </w:r>
          </w:p>
        </w:tc>
      </w:tr>
      <w:tr w:rsidR="00102557" w:rsidRPr="00102557" w14:paraId="1BF1393E" w14:textId="77777777" w:rsidTr="00EB4ACC">
        <w:trPr>
          <w:gridAfter w:val="1"/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12D1F7D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B1DC24C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Sum of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FB3A6D1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A13652A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51CA970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79D1BD4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14194AC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η² </w:t>
            </w:r>
            <w:r w:rsidRPr="00102557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it-IT" w:eastAsia="it-IT"/>
              </w:rPr>
              <w:t xml:space="preserve">p </w:t>
            </w:r>
          </w:p>
        </w:tc>
      </w:tr>
      <w:tr w:rsidR="00102557" w:rsidRPr="00102557" w14:paraId="2AA58A12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DC03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2C1E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5E4A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9.273e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0DE4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C82A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CAB8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D9E6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9.273e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3BED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E53D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0.292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34F5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7E6E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0.594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29A3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214F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AB59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14E0C142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EA62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85F2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6941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AF53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D284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FE11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B4EB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81CD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689A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4.498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C35B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6A4F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0.043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2B97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21D7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0.143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1352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115B639C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2BB4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72C0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1840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1E45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0DBF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3FCE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935A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3.180e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B3EE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9D0F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3009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A0DF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6EBF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81D4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81AD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8E44AB1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90A8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6838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00C9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FA1B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BF7C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D17E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BFDB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16A3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488D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3.380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15C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F779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0.077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B2EA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A686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340A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D4A70FD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2441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TASK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AED6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1D04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1.465e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0CB9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EA9B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079C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C09D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1.465e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2CC2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E095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0.048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867E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5FB7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0.829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C6D6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CECB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2177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F26CD8C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D8E6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DB06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46FB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E068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D8DC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6287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A8CF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3.071e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F64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A203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232A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ECAC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5E30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42A6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AE88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55F6B9B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8332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00B7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5481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CB06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7D21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33CB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DA83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C82A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E288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10.085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66CC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914E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0.004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36AE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93EB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0.272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6E22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1FEEE96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FE6E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>DURATION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 xml:space="preserve"> 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TASK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B3F8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2178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6.378e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D9A4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4F99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75D6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84DC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6.378e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CBF0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A6E4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4.956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56CB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96B6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0.035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AE32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83B1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0.155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07E0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584FDC3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3E4D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F82D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B77C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EE8E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AE8E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6863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8D09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1.287e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60E9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9738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17A8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746C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2BB5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A1F9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BEBE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C38CEB4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818A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781D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CB22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1.157e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C547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15DA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1C1C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2E1E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1.157e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13E1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917F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0.471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9E78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3FCB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3983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2EFE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AA27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3C7335F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ED73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TASK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3FEC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1D3E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1.179e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C682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411A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5448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3A0C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1.179e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AC33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ECF5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0.480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4503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4FB4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0.494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8DBB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0CEC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9419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C90A580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AAFB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397B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EE1C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7600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C241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0E69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AE1B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2.455e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2A99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0B37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28DA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08E2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9D27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B315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F91F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C0714CE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9EC6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E06A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1FE1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7.413e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DDF3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954E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A77B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0370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7.413e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B9ED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9B11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0.271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C8DE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CFE7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0.607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AAE0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37FC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0.010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B21A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EFF9D12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5F67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TASK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CB54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254D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2.796e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E320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1C93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08C2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CCFB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2.796e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87CE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BE42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0.102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CCE9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F2F1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0.752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E0E7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EFE1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7B8F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146A65D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97E0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3A44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1652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22F4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DAEA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15AE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88EB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2.737e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874B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2C07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F48C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91F7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8F23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12DF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CBAC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74A55DB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8DC2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1CD7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4D7D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82CE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FEB7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A1C8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6875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327D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C3A0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4.867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AC6A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2EF2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0.036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D446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69EE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0.153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9E7B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FDE2B70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C834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  <w:r w:rsidRPr="00102557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TASK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4468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1A04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F70D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954F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CF4D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A0B5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2C32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59D3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4.240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E007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547E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0.049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50F6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C1CF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0.136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FEB9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5B70AC4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5663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02A6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8392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0.016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5E87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4A9E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7AA8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52D0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6.079e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CF2F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1682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6C25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A79B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B5F5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5063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D1B2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B52262A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5078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F79E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53A7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7.434e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F9D2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C991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8E7F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87AF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7.434e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286C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9C62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0.644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4459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EE09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0.429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ACAD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34BC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DFBC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D1ACF32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EFDA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TASK</w:t>
            </w: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6258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A331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3.055e -6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6AFA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E742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A38F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7EB7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3.055e -6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1214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5791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3C70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6C5D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0.872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167D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A1BB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62F8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9384F3C" w14:textId="77777777" w:rsidTr="00EB4ACC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B99F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F5D3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907A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7CD1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2C39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65D7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C370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1.154e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80C7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313E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FB3F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7571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57AE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7DBE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D43A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90FE263" w14:textId="77777777" w:rsidTr="00EB4ACC">
        <w:trPr>
          <w:gridAfter w:val="1"/>
        </w:trPr>
        <w:tc>
          <w:tcPr>
            <w:tcW w:w="0" w:type="auto"/>
            <w:gridSpan w:val="17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04458C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A29E018" w14:textId="77777777" w:rsidTr="00EB4ACC">
        <w:trPr>
          <w:gridAfter w:val="1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CE8C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102557" w:rsidRPr="00102557" w14:paraId="51926546" w14:textId="77777777" w:rsidTr="00EB4ACC">
        <w:trPr>
          <w:tblHeader/>
        </w:trPr>
        <w:tc>
          <w:tcPr>
            <w:tcW w:w="0" w:type="auto"/>
            <w:gridSpan w:val="18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386EA7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</w:p>
          <w:p w14:paraId="49DD805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Between Subjects Effects</w:t>
            </w:r>
          </w:p>
        </w:tc>
      </w:tr>
      <w:tr w:rsidR="00102557" w:rsidRPr="00102557" w14:paraId="3FB14D73" w14:textId="77777777" w:rsidTr="00EB4ACC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8440113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3EA1D27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Sum of Squares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76D468C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638397C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Mean Square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6020E9B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7F731DE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p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140D828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η</w:t>
            </w: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² </w:t>
            </w:r>
          </w:p>
        </w:tc>
      </w:tr>
      <w:tr w:rsidR="00102557" w:rsidRPr="00102557" w14:paraId="4D845702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5033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TASK. Single = 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9A8B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ACD8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0.011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C55D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6EF9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2CB8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5BE3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0.011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E760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3D48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>2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.582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CDF8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96AB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0.120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F820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C7CC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0.087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B61D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3C041A8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AB78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F7AA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2275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0.116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D504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CF1A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E9EC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E2AB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949A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C6F9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152A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D173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F835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ED14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FC33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3A93082" w14:textId="77777777" w:rsidTr="00EB4ACC">
        <w:tc>
          <w:tcPr>
            <w:tcW w:w="0" w:type="auto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1A3CAD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C7BFA49" w14:textId="77777777" w:rsidTr="00EB4ACC"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6D0F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</w:tbl>
    <w:p w14:paraId="02473E31" w14:textId="1B5ACC40" w:rsidR="00102557" w:rsidRDefault="00102557" w:rsidP="00102557"/>
    <w:p w14:paraId="055A6FDF" w14:textId="77777777" w:rsidR="00102557" w:rsidRDefault="00102557">
      <w:pPr>
        <w:spacing w:before="0" w:after="200" w:line="276" w:lineRule="auto"/>
      </w:pPr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51"/>
        <w:gridCol w:w="1258"/>
        <w:gridCol w:w="52"/>
        <w:gridCol w:w="384"/>
        <w:gridCol w:w="51"/>
        <w:gridCol w:w="1249"/>
        <w:gridCol w:w="51"/>
        <w:gridCol w:w="1249"/>
        <w:gridCol w:w="51"/>
        <w:gridCol w:w="810"/>
        <w:gridCol w:w="51"/>
        <w:gridCol w:w="810"/>
        <w:gridCol w:w="51"/>
      </w:tblGrid>
      <w:tr w:rsidR="00102557" w:rsidRPr="00102557" w14:paraId="1FEA4290" w14:textId="77777777" w:rsidTr="00EB4ACC">
        <w:trPr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50E47E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>Table 5. Results of the RM-ANOVA performed on the mean Accuracy in number comparison (Single Task condition - implicit elaboration of time).</w:t>
            </w:r>
          </w:p>
        </w:tc>
      </w:tr>
      <w:tr w:rsidR="00102557" w:rsidRPr="00102557" w14:paraId="32CA4521" w14:textId="77777777" w:rsidTr="00EB4ACC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90864A0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20957EB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Sum of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Squares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B7EADB5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5DAE2B4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</w:t>
            </w:r>
            <w:proofErr w:type="spellEnd"/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937E716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0A90CB7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0597429" w14:textId="77777777" w:rsidR="00102557" w:rsidRPr="00102557" w:rsidRDefault="00102557" w:rsidP="001025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η² </w:t>
            </w:r>
          </w:p>
        </w:tc>
      </w:tr>
      <w:tr w:rsidR="00102557" w:rsidRPr="00102557" w14:paraId="292FE6C3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AC82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D266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6498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4.116e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EB3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3B1E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DF31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3AE5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4.116e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3481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1A57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1.602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6DEB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BDE3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0.226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7B5F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DDA5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D37B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70882C3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B49AE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7AED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B51E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22F6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0B75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65E4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C4D5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2.569e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00A9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3836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5AFF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C2F2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9F39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39EF5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5FD7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0B2BBF54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D3AD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75FA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DC58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4.174e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F1AB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1B0E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D865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8407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4.174e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E65F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B29F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2.217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5FC9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708A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0.159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522D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5DF2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0.137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EC79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2F9D6C7F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7BA5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406E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A86D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3D0A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87BB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0298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4E88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1.883e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9FC8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ABF2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5419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3388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D06C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A222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C7FB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AF1D571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8211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B8C0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9079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6.008e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449F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7B34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6479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57C1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6.008e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6717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B07C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0.791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5576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822A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0.389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5442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4081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0.053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86E7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FD90E74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63B9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842F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631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C1CE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DC8E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1DB0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B83F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7.598e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262F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B551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CA93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3F2C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6842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9AD2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4A63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5699AAE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C51C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93C3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8FC4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5.252e -9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2FCE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CB39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2459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5030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5.252e -9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30F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F917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2.572e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C191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B23E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0.996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D36A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56C9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2EBB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3BC3B82B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FDED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427C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7097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3AE1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B871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A930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7339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2.042e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236D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F996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D959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13F3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1F32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9C30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CF08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1B9EDD9B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D16A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AADA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4C73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5.716e -6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B8A3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2DFF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5D73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F432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5.716e -6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13DD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F0E51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0.038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51AC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05C7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0.847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73E5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F103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D861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511AD013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8395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C4A4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B05F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0FC6B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0825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52BE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2372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1.485e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9AA4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655F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C9510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F405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4D015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F741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68F7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9EFD4F7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D4EC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50FD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ED27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6.803e -6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C69F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9B039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A5AD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BC5AB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6.803e -6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B099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C935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0.021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E53F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8FEC2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0.888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216E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50E6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7777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C2E2F25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A10C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25E4F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8E980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2888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D53C6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3C8D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DC2B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3.281e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4C18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1FF7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319E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5954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D7168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472B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2428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3B34F98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387F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102557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102557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2F8C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F988D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5.569e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C4F6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E4DAC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6AEFA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3917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5.569e -5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FC072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69CD3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0.540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B021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C62C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0.475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75DFE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D94FE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0.037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9A533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616FA582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171A7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20209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5028A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F37D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EB09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9572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B0C21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1.032e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2C72C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F9C28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674B6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83D37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12B51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78F14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102557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8C524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4AC62D45" w14:textId="77777777" w:rsidTr="00EB4ACC"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32D453F" w14:textId="77777777" w:rsidR="00102557" w:rsidRPr="00102557" w:rsidRDefault="00102557" w:rsidP="00102557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102557" w:rsidRPr="00102557" w14:paraId="7C886FB3" w14:textId="77777777" w:rsidTr="00EB4ACC"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3906D" w14:textId="77777777" w:rsidR="00102557" w:rsidRPr="00102557" w:rsidRDefault="00102557" w:rsidP="00102557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  <w:r w:rsidRPr="00102557">
              <w:rPr>
                <w:rFonts w:eastAsia="Times New Roman" w:cs="Times New Roman"/>
                <w:szCs w:val="24"/>
                <w:lang w:eastAsia="it-IT"/>
              </w:rPr>
              <w:t xml:space="preserve"> </w:t>
            </w:r>
          </w:p>
        </w:tc>
      </w:tr>
    </w:tbl>
    <w:p w14:paraId="151D2D2D" w14:textId="6272B6CD" w:rsidR="007012C3" w:rsidRDefault="007012C3" w:rsidP="00102557"/>
    <w:p w14:paraId="65DBC55D" w14:textId="77777777" w:rsidR="007012C3" w:rsidRDefault="007012C3">
      <w:pPr>
        <w:spacing w:before="0" w:after="200" w:line="276" w:lineRule="auto"/>
      </w:pPr>
      <w:r>
        <w:br w:type="page"/>
      </w:r>
    </w:p>
    <w:tbl>
      <w:tblPr>
        <w:tblW w:w="981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50"/>
        <w:gridCol w:w="109"/>
        <w:gridCol w:w="50"/>
        <w:gridCol w:w="912"/>
        <w:gridCol w:w="110"/>
        <w:gridCol w:w="425"/>
        <w:gridCol w:w="78"/>
        <w:gridCol w:w="64"/>
        <w:gridCol w:w="141"/>
        <w:gridCol w:w="284"/>
        <w:gridCol w:w="142"/>
        <w:gridCol w:w="425"/>
        <w:gridCol w:w="142"/>
        <w:gridCol w:w="50"/>
        <w:gridCol w:w="527"/>
        <w:gridCol w:w="40"/>
        <w:gridCol w:w="10"/>
        <w:gridCol w:w="648"/>
        <w:gridCol w:w="47"/>
        <w:gridCol w:w="50"/>
        <w:gridCol w:w="287"/>
        <w:gridCol w:w="375"/>
        <w:gridCol w:w="188"/>
        <w:gridCol w:w="379"/>
        <w:gridCol w:w="416"/>
        <w:gridCol w:w="435"/>
        <w:gridCol w:w="128"/>
        <w:gridCol w:w="297"/>
        <w:gridCol w:w="266"/>
        <w:gridCol w:w="443"/>
        <w:gridCol w:w="120"/>
        <w:gridCol w:w="563"/>
        <w:gridCol w:w="50"/>
        <w:gridCol w:w="599"/>
        <w:gridCol w:w="50"/>
      </w:tblGrid>
      <w:tr w:rsidR="007012C3" w:rsidRPr="007012C3" w14:paraId="274BD0A5" w14:textId="77777777" w:rsidTr="00EB4ACC">
        <w:trPr>
          <w:tblHeader/>
        </w:trPr>
        <w:tc>
          <w:tcPr>
            <w:tcW w:w="9811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95E721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eastAsia="it-IT"/>
              </w:rPr>
              <w:t>Table 6. Results of the RM-ANOVA performed on the mean Accuracy in number comparison (Dual Task condition - explicit elaboration of time).</w:t>
            </w:r>
          </w:p>
        </w:tc>
      </w:tr>
      <w:tr w:rsidR="007012C3" w:rsidRPr="007012C3" w14:paraId="03DD6882" w14:textId="77777777" w:rsidTr="00EB4ACC">
        <w:trPr>
          <w:tblHeader/>
        </w:trPr>
        <w:tc>
          <w:tcPr>
            <w:tcW w:w="3701" w:type="dxa"/>
            <w:gridSpan w:val="1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2902030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759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E2F878A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Sum of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Squares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417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06F7227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418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E7B24C6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53E9B45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F </w:t>
            </w:r>
          </w:p>
        </w:tc>
        <w:tc>
          <w:tcPr>
            <w:tcW w:w="73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DD769A7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649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BFCFF5E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η² </w:t>
            </w:r>
          </w:p>
        </w:tc>
      </w:tr>
      <w:tr w:rsidR="007012C3" w:rsidRPr="007012C3" w14:paraId="06B5ECF5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EEEE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0368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81F93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0180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6A54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F5B5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14FC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DB63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5508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2.836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F030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37E3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0.116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E65B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1FF5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0.179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E8EB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638E18E2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02AD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7C6D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4901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0.005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93FD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2E164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D7B5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1936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3.837e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1666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28B4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536E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7D9D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BEC9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0F3A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0962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0365B48F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D7C7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C4CA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471D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6.280e -4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0052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32813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5387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52093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6.280e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F895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46B3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1.443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278C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F07C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0.251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A800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EC73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0.100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C682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564C83CD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C917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6437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660E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0.006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14F3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9F3F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1EB2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62FF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4.351e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C2FC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13BC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F4FB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29E3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D53D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5419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2B87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6B9E68D1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93AF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>DURATION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9153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FAAE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0.002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B7A1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7A3F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A0BE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685B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0.002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4823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35AE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9.787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4411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1E70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0.008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8989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2904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0.429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6C3B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3B4663CA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7FC0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BA9B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B059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0.002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2FEA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F088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6288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DEA4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1.855e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1B62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6DD6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77D7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55D6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C249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459D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88F8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7097CB53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F160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7012C3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BBAC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8D6F4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2.258e -4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B421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3DC2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09B0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95A5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2.258e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C08A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6012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0.779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8393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80EA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0.394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8144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EFDB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0.057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88DE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0038120F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0202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BE01F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EF28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0.004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AA73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DCD1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1923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438C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2.900e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3057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61BB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1579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A83E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3811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C74C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9A0B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67FABA38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9810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7012C3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87AA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66A5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9.335e -5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9839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96DF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CE5E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D109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9.335e -5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2F8E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393A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0.228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4506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E288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0.641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4E4E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F794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0.017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C1AB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5E3431C4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6F65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48AE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23F2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0.005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C7BB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364E4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23BE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09B73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4.086e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8942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7412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B517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1AD2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BB5D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BAD5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5608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7FC03B73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6248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NUMBER </w:t>
            </w:r>
            <w:r w:rsidRPr="007012C3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4910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CC40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0.005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8745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411E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0DFF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D781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0.005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44D3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3086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5.879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7287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7780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0.031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388F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B4ED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0.311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B79E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03D98417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5B54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6FF2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6C5F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0.012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5964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3243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2418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7C9A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9.093e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0ED8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6362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860A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051B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AAC2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BE8A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9324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2E7D918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D1AB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7012C3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7012C3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7507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80CC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2.284e -5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FE74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810E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CD7F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5F01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2.284e -5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8F95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1C3D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0.178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3BF8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7EB33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0.680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6C3B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01D0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0.013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74B1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01A40D70" w14:textId="77777777" w:rsidTr="00EB4ACC">
        <w:tc>
          <w:tcPr>
            <w:tcW w:w="25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0223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E8B0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8519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0.002 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F546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64DB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F10F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B684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1.286e -4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CC96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8660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F68B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23C6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5280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D1C6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7C4C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6FAC7D06" w14:textId="77777777" w:rsidTr="00EB4ACC">
        <w:tc>
          <w:tcPr>
            <w:tcW w:w="9811" w:type="dxa"/>
            <w:gridSpan w:val="36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DA435B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46588307" w14:textId="77777777" w:rsidTr="00EB4ACC">
        <w:tc>
          <w:tcPr>
            <w:tcW w:w="9811" w:type="dxa"/>
            <w:gridSpan w:val="3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53D9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7012C3" w:rsidRPr="007012C3" w14:paraId="1B88E5AC" w14:textId="77777777" w:rsidTr="00EB4ACC">
        <w:trPr>
          <w:tblHeader/>
        </w:trPr>
        <w:tc>
          <w:tcPr>
            <w:tcW w:w="9811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CA76DB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</w:p>
          <w:p w14:paraId="4E29254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eastAsia="it-IT"/>
              </w:rPr>
              <w:t>Paired Samples T-Test: NUMBER x DURATION</w:t>
            </w:r>
          </w:p>
        </w:tc>
      </w:tr>
      <w:tr w:rsidR="007012C3" w:rsidRPr="007012C3" w14:paraId="539E6149" w14:textId="77777777" w:rsidTr="00EB4ACC">
        <w:trPr>
          <w:tblHeader/>
        </w:trPr>
        <w:tc>
          <w:tcPr>
            <w:tcW w:w="7720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FC422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 </w:t>
            </w:r>
          </w:p>
        </w:tc>
        <w:tc>
          <w:tcPr>
            <w:tcW w:w="2091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C744596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95%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Confidence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Interval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</w:tr>
      <w:tr w:rsidR="007012C3" w:rsidRPr="007012C3" w14:paraId="50406B6E" w14:textId="77777777" w:rsidTr="00EB4ACC">
        <w:trPr>
          <w:tblHeader/>
        </w:trPr>
        <w:tc>
          <w:tcPr>
            <w:tcW w:w="96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E070688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159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E928784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102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665B364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69FAE1E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t 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6E75D83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617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4FB2F4C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1225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352661B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Difference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326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B23D813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SE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Difference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1276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9252892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Cohen's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d </w:t>
            </w:r>
          </w:p>
        </w:tc>
        <w:tc>
          <w:tcPr>
            <w:tcW w:w="1392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1923071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Lower </w:t>
            </w:r>
          </w:p>
        </w:tc>
        <w:tc>
          <w:tcPr>
            <w:tcW w:w="699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059633A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Upper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</w:tr>
      <w:tr w:rsidR="007012C3" w:rsidRPr="007012C3" w14:paraId="3BA86130" w14:textId="77777777" w:rsidTr="00EB4ACC"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6401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SMALL-SHORT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67A9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AD05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-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6BA3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2EDD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SMALL-LONG </w:t>
            </w:r>
          </w:p>
        </w:tc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BB98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9817B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1.23 </w:t>
            </w:r>
          </w:p>
        </w:tc>
        <w:tc>
          <w:tcPr>
            <w:tcW w:w="2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914D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0543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AB37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3CA0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0.12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93FD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2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1D1E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0.006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F2FE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CF98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0.005 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E40D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AF90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0.327 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0A23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8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AF60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-0.003 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E897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DA42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Calibri" w:cs="Times New Roman"/>
                <w:szCs w:val="24"/>
              </w:rPr>
              <w:t>∞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E5B7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2D1F5E3" w14:textId="77777777" w:rsidTr="00EB4ACC"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550A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LARGE</w:t>
            </w:r>
          </w:p>
          <w:p w14:paraId="72148EF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-LONG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E0B6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733C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-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9FAD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9B22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LARGE-SHORT </w:t>
            </w:r>
          </w:p>
        </w:tc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428A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982F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2.92 </w:t>
            </w:r>
          </w:p>
        </w:tc>
        <w:tc>
          <w:tcPr>
            <w:tcW w:w="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2ED5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7FCB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7F29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193F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0.006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57AB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12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1831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0.022 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FD80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0A03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0.007 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E9BD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9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C924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0.781 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51A4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8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D866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0.009 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B211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18E9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Calibri" w:cs="Times New Roman"/>
                <w:szCs w:val="24"/>
              </w:rPr>
              <w:t>∞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79D1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124F3636" w14:textId="77777777" w:rsidTr="00EB4ACC">
        <w:tc>
          <w:tcPr>
            <w:tcW w:w="9811" w:type="dxa"/>
            <w:gridSpan w:val="36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BD2D55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E67BD07" w14:textId="77777777" w:rsidTr="00EB4ACC">
        <w:tc>
          <w:tcPr>
            <w:tcW w:w="9811" w:type="dxa"/>
            <w:gridSpan w:val="3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F73B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</w:tbl>
    <w:p w14:paraId="4C57E180" w14:textId="493939B0" w:rsidR="007012C3" w:rsidRDefault="007012C3" w:rsidP="00102557"/>
    <w:p w14:paraId="3366FCF0" w14:textId="77777777" w:rsidR="007012C3" w:rsidRDefault="007012C3">
      <w:pPr>
        <w:spacing w:before="0" w:after="200" w:line="276" w:lineRule="auto"/>
      </w:pPr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0"/>
        <w:gridCol w:w="118"/>
        <w:gridCol w:w="39"/>
        <w:gridCol w:w="1118"/>
        <w:gridCol w:w="39"/>
        <w:gridCol w:w="609"/>
        <w:gridCol w:w="39"/>
        <w:gridCol w:w="291"/>
        <w:gridCol w:w="39"/>
        <w:gridCol w:w="614"/>
        <w:gridCol w:w="39"/>
        <w:gridCol w:w="61"/>
        <w:gridCol w:w="449"/>
        <w:gridCol w:w="60"/>
        <w:gridCol w:w="883"/>
        <w:gridCol w:w="609"/>
        <w:gridCol w:w="609"/>
        <w:gridCol w:w="38"/>
        <w:gridCol w:w="609"/>
        <w:gridCol w:w="38"/>
        <w:gridCol w:w="609"/>
        <w:gridCol w:w="992"/>
        <w:gridCol w:w="47"/>
        <w:gridCol w:w="581"/>
        <w:gridCol w:w="103"/>
      </w:tblGrid>
      <w:tr w:rsidR="007012C3" w:rsidRPr="007012C3" w14:paraId="1D6A621A" w14:textId="77777777" w:rsidTr="00EB4ACC">
        <w:trPr>
          <w:gridAfter w:val="3"/>
          <w:tblHeader/>
        </w:trPr>
        <w:tc>
          <w:tcPr>
            <w:tcW w:w="0" w:type="auto"/>
            <w:gridSpan w:val="23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AF67EC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eastAsia="it-IT"/>
              </w:rPr>
              <w:t>Table 7. Results of the RM-ANOVA performed on the mean Accuracy in duration judgement (Dual Task condition - explicit elaboration of time).</w:t>
            </w:r>
          </w:p>
        </w:tc>
      </w:tr>
      <w:tr w:rsidR="007012C3" w:rsidRPr="007012C3" w14:paraId="1E08BD0A" w14:textId="77777777" w:rsidTr="00EB4ACC">
        <w:trPr>
          <w:gridAfter w:val="3"/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5422FB4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eastAsia="it-IT"/>
              </w:rPr>
              <w:t xml:space="preserve">  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72CBEF8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Sum of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Squares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AA6FADE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2F3217D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Square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458A893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F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8480C76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F12C47D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η² </w:t>
            </w:r>
            <w:r w:rsidRPr="007012C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it-IT" w:eastAsia="it-IT"/>
              </w:rPr>
              <w:t xml:space="preserve">p </w:t>
            </w:r>
          </w:p>
        </w:tc>
      </w:tr>
      <w:tr w:rsidR="007012C3" w:rsidRPr="007012C3" w14:paraId="683BAD29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8E30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963F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C18C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03AC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CAB8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C565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8553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904B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6474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1.010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A53F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4731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0.333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007F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E0A3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0.072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B7D8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4D419202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EE72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73E5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EF0F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EDC0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C613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994C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D796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809F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3FC0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7D56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2DA3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A24E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5BA2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46CD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0EE2FDF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B3F4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662F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0CE4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6DE2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6306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BA0F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B948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EB71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3E83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1.426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F880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2416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0.254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48DA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AE2B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0.099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9206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60BE7146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F46E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0751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8FDC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B750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59C4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950F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419A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9.058e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7FFA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8163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926C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08DB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A340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B868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4BE8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37C3CD41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C6CA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16E4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F8BC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0.063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32FA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8275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ABA7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0D42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0.063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7C35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DE560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9.392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58EF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B1DC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0.009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353E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5DC1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0.419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95A2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1B40856A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5F69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2506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467B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0.087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CF7C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A94F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285E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6C5A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98B5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40D4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E5A3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8191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7862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1AD1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9B34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6A131259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AFF3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7012C3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C997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78F6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1.765e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5D00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A029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3471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AC8D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1.765e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6F21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3038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0.138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A0B7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7608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0.716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FDD2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442F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8D15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78318984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3DF2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5FBC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8B6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9029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698E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4BB9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DA2B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820E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3BA6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3C66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E6ED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E6A9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C302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0D17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6F098F2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5766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SOA </w:t>
            </w:r>
            <w:r w:rsidRPr="007012C3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B309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40A63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F69A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4347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D46B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ECEF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7D18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CCC34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5.055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2C34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A533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0.043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6FEF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0BE2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0.280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B7EE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DB38E07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84FC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8A92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D472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FA02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FAAB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62C2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92BB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5.734e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FBB7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79AE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F2FA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3939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2397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25AE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601E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4A1690AA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C623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NUMBER </w:t>
            </w:r>
            <w:r w:rsidRPr="007012C3">
              <w:rPr>
                <w:rFonts w:ascii="MS Gothic" w:eastAsia="MS Gothic" w:hAnsi="MS Gothic" w:cs="MS Gothic"/>
                <w:b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b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DURATION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15A6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633F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0.034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4E2C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BACE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5DD6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AEEE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0.034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C599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5630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6.280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5ACD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5442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5141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F9FF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0.326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8FE7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5DF11B7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8B28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4FC8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8453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0.070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54DF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BD80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BC80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5C7E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3B40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E3DB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2992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9664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64D4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E4959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09E8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451556FA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75D7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SOA </w:t>
            </w:r>
            <w:r w:rsidRPr="007012C3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NUMBER </w:t>
            </w:r>
            <w:r w:rsidRPr="007012C3">
              <w:rPr>
                <w:rFonts w:ascii="MS Gothic" w:eastAsia="MS Gothic" w:hAnsi="MS Gothic" w:cs="MS Gothic"/>
                <w:sz w:val="20"/>
                <w:szCs w:val="20"/>
                <w:lang w:val="it-IT" w:eastAsia="it-IT"/>
              </w:rPr>
              <w:t>✻</w:t>
            </w:r>
            <w:r w:rsidRPr="007012C3">
              <w:rPr>
                <w:rFonts w:eastAsia="Times New Roman" w:cs="Times New Roman"/>
                <w:sz w:val="20"/>
                <w:szCs w:val="20"/>
                <w:lang w:val="it-IT" w:eastAsia="it-IT"/>
              </w:rPr>
              <w:t xml:space="preserve"> </w:t>
            </w: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8883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EDA2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2.845e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510F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9CAE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99F3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EBE2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2.845e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1CA9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5D668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0.352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EF53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17FD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0.563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1610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4E75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B061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067E839B" w14:textId="77777777" w:rsidTr="00EB4ACC">
        <w:trPr>
          <w:gridAfter w:val="3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69E9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>Residual</w:t>
            </w:r>
            <w:proofErr w:type="spellEnd"/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FFF8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A6F4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BC81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7F75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8AE6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7918A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8.077e -4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7391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61F04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0B95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4079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5024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53B6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3CD0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0A82F869" w14:textId="77777777" w:rsidTr="00EB4ACC">
        <w:trPr>
          <w:gridAfter w:val="3"/>
        </w:trPr>
        <w:tc>
          <w:tcPr>
            <w:tcW w:w="0" w:type="auto"/>
            <w:gridSpan w:val="23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E8B8BE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25A09ECA" w14:textId="77777777" w:rsidTr="00EB4ACC">
        <w:trPr>
          <w:gridAfter w:val="3"/>
        </w:trPr>
        <w:tc>
          <w:tcPr>
            <w:tcW w:w="0" w:type="auto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07F4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7012C3" w:rsidRPr="007012C3" w14:paraId="78769E8B" w14:textId="77777777" w:rsidTr="00EB4ACC">
        <w:trPr>
          <w:tblHeader/>
        </w:trPr>
        <w:tc>
          <w:tcPr>
            <w:tcW w:w="0" w:type="auto"/>
            <w:gridSpan w:val="26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DF881D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</w:p>
          <w:p w14:paraId="619A533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eastAsia="it-IT"/>
              </w:rPr>
              <w:t>Paired Samples T-Test: NUMBER x DURATION</w:t>
            </w:r>
          </w:p>
        </w:tc>
      </w:tr>
      <w:tr w:rsidR="007012C3" w:rsidRPr="007012C3" w14:paraId="6A0C43ED" w14:textId="77777777" w:rsidTr="00EB4ACC">
        <w:trPr>
          <w:tblHeader/>
        </w:trPr>
        <w:tc>
          <w:tcPr>
            <w:tcW w:w="0" w:type="auto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D4496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eastAsia="it-IT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72D25B5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95%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Confidence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Interval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</w:tr>
      <w:tr w:rsidR="007012C3" w:rsidRPr="007012C3" w14:paraId="6F223BE1" w14:textId="77777777" w:rsidTr="00EB4ACC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396DD9F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DC106A2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1286804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62B4256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t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49CB1D6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df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A5F3B5A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p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274D904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Mean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Difference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7B648E4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SE </w:t>
            </w: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Difference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71735E2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Cohen's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d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07AFDE4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Lower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96ABEB0" w14:textId="77777777" w:rsidR="007012C3" w:rsidRPr="007012C3" w:rsidRDefault="007012C3" w:rsidP="007012C3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</w:pPr>
            <w:proofErr w:type="spellStart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>Upper</w:t>
            </w:r>
            <w:proofErr w:type="spellEnd"/>
            <w:r w:rsidRPr="007012C3">
              <w:rPr>
                <w:rFonts w:eastAsia="Times New Roman" w:cs="Times New Roman"/>
                <w:b/>
                <w:bCs/>
                <w:szCs w:val="24"/>
                <w:lang w:val="it-IT" w:eastAsia="it-IT"/>
              </w:rPr>
              <w:t xml:space="preserve"> </w:t>
            </w:r>
          </w:p>
        </w:tc>
      </w:tr>
      <w:tr w:rsidR="007012C3" w:rsidRPr="007012C3" w14:paraId="4A26EF86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00DB1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SMALL-SHORT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A08C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0A7F1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-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7B1F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38D2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LARGE-SHORT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BCA85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51B9E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2.293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16B4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DEF7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9870B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E9BC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0.020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AA82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3082F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0.028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DEFAF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0C2AC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91FD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86A42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0.613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11AF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3C63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0.006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872C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79EE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Calibri" w:cs="Times New Roman"/>
                <w:szCs w:val="24"/>
              </w:rPr>
              <w:t>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895C8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410BA62D" w14:textId="77777777" w:rsidTr="00EB4A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FC7A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SMALL-LONG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B9263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B9A5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-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C9BD4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2CB8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LARGE-LONG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73776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78AE7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2.396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87C02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A4C7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55510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D382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b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b/>
                <w:szCs w:val="24"/>
                <w:lang w:val="it-IT" w:eastAsia="it-IT"/>
              </w:rPr>
              <w:t xml:space="preserve">0.016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10FC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83C8A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0.042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7206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3A21B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EBB99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FDBF6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-0.640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63E1E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9BEE5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Times New Roman" w:cs="Times New Roman"/>
                <w:szCs w:val="24"/>
                <w:lang w:val="it-IT" w:eastAsia="it-IT"/>
              </w:rPr>
              <w:t xml:space="preserve">0.011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D214C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32CB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  <w:r w:rsidRPr="007012C3">
              <w:rPr>
                <w:rFonts w:eastAsia="Calibri" w:cs="Times New Roman"/>
                <w:szCs w:val="24"/>
              </w:rPr>
              <w:t>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8171D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5EF1570F" w14:textId="77777777" w:rsidTr="00EB4ACC">
        <w:tc>
          <w:tcPr>
            <w:tcW w:w="0" w:type="auto"/>
            <w:gridSpan w:val="26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6F2E2BD" w14:textId="77777777" w:rsidR="007012C3" w:rsidRPr="007012C3" w:rsidRDefault="007012C3" w:rsidP="007012C3">
            <w:pPr>
              <w:spacing w:before="0" w:after="0"/>
              <w:jc w:val="right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  <w:tr w:rsidR="007012C3" w:rsidRPr="007012C3" w14:paraId="4E9AD136" w14:textId="77777777" w:rsidTr="00EB4ACC">
        <w:tc>
          <w:tcPr>
            <w:tcW w:w="0" w:type="auto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5B197" w14:textId="77777777" w:rsidR="007012C3" w:rsidRPr="007012C3" w:rsidRDefault="007012C3" w:rsidP="007012C3">
            <w:pPr>
              <w:spacing w:before="0" w:after="0"/>
              <w:rPr>
                <w:rFonts w:eastAsia="Times New Roman" w:cs="Times New Roman"/>
                <w:szCs w:val="24"/>
                <w:lang w:val="it-IT" w:eastAsia="it-IT"/>
              </w:rPr>
            </w:pPr>
          </w:p>
        </w:tc>
      </w:tr>
    </w:tbl>
    <w:p w14:paraId="06C185DE" w14:textId="77777777" w:rsidR="00102557" w:rsidRPr="00102557" w:rsidRDefault="00102557" w:rsidP="00102557"/>
    <w:sectPr w:rsidR="00102557" w:rsidRPr="00102557" w:rsidSect="0093429D">
      <w:headerReference w:type="even" r:id="rId9"/>
      <w:footerReference w:type="even" r:id="rId10"/>
      <w:footerReference w:type="default" r:id="rId11"/>
      <w:headerReference w:type="first" r:id="rId12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531EFC" w14:textId="77777777" w:rsidR="00A328AA" w:rsidRDefault="00A328AA" w:rsidP="00117666">
      <w:pPr>
        <w:spacing w:after="0"/>
      </w:pPr>
      <w:r>
        <w:separator/>
      </w:r>
    </w:p>
  </w:endnote>
  <w:endnote w:type="continuationSeparator" w:id="0">
    <w:p w14:paraId="4E4796D0" w14:textId="77777777" w:rsidR="00A328AA" w:rsidRDefault="00A328AA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it-IT" w:eastAsia="it-I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D6D38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D6D38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it-IT" w:eastAsia="it-IT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D6D38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Wqhzp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D6D38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9F6037" w14:textId="77777777" w:rsidR="00A328AA" w:rsidRDefault="00A328AA" w:rsidP="00117666">
      <w:pPr>
        <w:spacing w:after="0"/>
      </w:pPr>
      <w:r>
        <w:separator/>
      </w:r>
    </w:p>
  </w:footnote>
  <w:footnote w:type="continuationSeparator" w:id="0">
    <w:p w14:paraId="096FD763" w14:textId="77777777" w:rsidR="00A328AA" w:rsidRDefault="00A328AA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it-IT" w:eastAsia="it-IT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C0601A"/>
    <w:multiLevelType w:val="multilevel"/>
    <w:tmpl w:val="2D740DBE"/>
    <w:styleLink w:val="Headings"/>
    <w:lvl w:ilvl="0">
      <w:start w:val="1"/>
      <w:numFmt w:val="decimal"/>
      <w:pStyle w:val="Tito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>
    <w:nsid w:val="225305B5"/>
    <w:multiLevelType w:val="hybridMultilevel"/>
    <w:tmpl w:val="4F8C24FA"/>
    <w:lvl w:ilvl="0" w:tplc="A9DCD718">
      <w:start w:val="1"/>
      <w:numFmt w:val="bullet"/>
      <w:pStyle w:val="Paragrafoelenco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attachedTemplate r:id="rId1"/>
  <w:defaultTabStop w:val="720"/>
  <w:hyphenationZone w:val="283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0B5"/>
    <w:rsid w:val="0001436A"/>
    <w:rsid w:val="00034304"/>
    <w:rsid w:val="00035434"/>
    <w:rsid w:val="00052A14"/>
    <w:rsid w:val="00077D53"/>
    <w:rsid w:val="00102557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2D6D38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2C3"/>
    <w:rsid w:val="00701727"/>
    <w:rsid w:val="0070566C"/>
    <w:rsid w:val="00714C50"/>
    <w:rsid w:val="00725A7D"/>
    <w:rsid w:val="007501BE"/>
    <w:rsid w:val="00790BB3"/>
    <w:rsid w:val="007C206C"/>
    <w:rsid w:val="00817DD6"/>
    <w:rsid w:val="0083759F"/>
    <w:rsid w:val="0085006F"/>
    <w:rsid w:val="00885156"/>
    <w:rsid w:val="009151AA"/>
    <w:rsid w:val="0093429D"/>
    <w:rsid w:val="00943573"/>
    <w:rsid w:val="00964134"/>
    <w:rsid w:val="00970F7D"/>
    <w:rsid w:val="00994A3D"/>
    <w:rsid w:val="009C2B12"/>
    <w:rsid w:val="00A174D9"/>
    <w:rsid w:val="00A328AA"/>
    <w:rsid w:val="00AA4D24"/>
    <w:rsid w:val="00AB6715"/>
    <w:rsid w:val="00B1671E"/>
    <w:rsid w:val="00B25EB8"/>
    <w:rsid w:val="00B37F4D"/>
    <w:rsid w:val="00C52A7B"/>
    <w:rsid w:val="00C56BAF"/>
    <w:rsid w:val="00C679AA"/>
    <w:rsid w:val="00C75972"/>
    <w:rsid w:val="00CD066B"/>
    <w:rsid w:val="00CE4FEE"/>
    <w:rsid w:val="00D060CF"/>
    <w:rsid w:val="00DB59C3"/>
    <w:rsid w:val="00DC259A"/>
    <w:rsid w:val="00DE23E8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6DB9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2" w:unhideWhenUsed="0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Titolo1">
    <w:name w:val="heading 1"/>
    <w:basedOn w:val="Paragrafoelenco"/>
    <w:next w:val="Normale"/>
    <w:link w:val="Titolo1Carattere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Titolo2">
    <w:name w:val="heading 2"/>
    <w:basedOn w:val="Titolo1"/>
    <w:next w:val="Normale"/>
    <w:link w:val="Titolo2Carattere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Titolo3">
    <w:name w:val="heading 3"/>
    <w:basedOn w:val="Normale"/>
    <w:next w:val="Normale"/>
    <w:link w:val="Titolo3Carattere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Titolo4">
    <w:name w:val="heading 4"/>
    <w:basedOn w:val="Titolo3"/>
    <w:next w:val="Normale"/>
    <w:link w:val="Titolo4Carattere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Titolo5">
    <w:name w:val="heading 5"/>
    <w:basedOn w:val="Titolo4"/>
    <w:next w:val="Normale"/>
    <w:link w:val="Titolo5Carattere"/>
    <w:uiPriority w:val="2"/>
    <w:qFormat/>
    <w:rsid w:val="00AB6715"/>
    <w:pPr>
      <w:numPr>
        <w:ilvl w:val="4"/>
      </w:numPr>
      <w:outlineLvl w:val="4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ottotitolo">
    <w:name w:val="Subtitle"/>
    <w:basedOn w:val="Normale"/>
    <w:next w:val="Normale"/>
    <w:link w:val="SottotitoloCarattere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ottotitolo"/>
    <w:next w:val="Normale"/>
    <w:uiPriority w:val="1"/>
    <w:qFormat/>
    <w:rsid w:val="00AB6715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Titolodellibro">
    <w:name w:val="Book Title"/>
    <w:basedOn w:val="Carpredefinitoparagrafo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Didascalia">
    <w:name w:val="caption"/>
    <w:basedOn w:val="Normale"/>
    <w:next w:val="Nessunaspaziatur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essunaspaziatur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Rimandocommento">
    <w:name w:val="annotation reference"/>
    <w:basedOn w:val="Carpredefinitoparagrafo"/>
    <w:uiPriority w:val="99"/>
    <w:semiHidden/>
    <w:unhideWhenUsed/>
    <w:rsid w:val="00AB671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B6715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B671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AB6715"/>
    <w:rPr>
      <w:rFonts w:ascii="Times New Roman" w:hAnsi="Times New Roman"/>
      <w:i/>
      <w:iCs/>
    </w:rPr>
  </w:style>
  <w:style w:type="character" w:styleId="Rimandonotadichiusura">
    <w:name w:val="endnote reference"/>
    <w:basedOn w:val="Carpredefinitoparagrafo"/>
    <w:uiPriority w:val="99"/>
    <w:semiHidden/>
    <w:unhideWhenUsed/>
    <w:rsid w:val="00AB6715"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6715"/>
    <w:rPr>
      <w:rFonts w:ascii="Times New Roman" w:hAnsi="Times New Roman"/>
      <w:sz w:val="24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AB6715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6715"/>
    <w:rPr>
      <w:rFonts w:ascii="Times New Roman" w:hAnsi="Times New Roman"/>
      <w:b/>
      <w:sz w:val="24"/>
    </w:rPr>
  </w:style>
  <w:style w:type="paragraph" w:styleId="Paragrafoelenco">
    <w:name w:val="List Paragraph"/>
    <w:basedOn w:val="Normale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Collegamentoipertestuale">
    <w:name w:val="Hyperlink"/>
    <w:basedOn w:val="Carpredefinitoparagrafo"/>
    <w:uiPriority w:val="99"/>
    <w:unhideWhenUsed/>
    <w:rsid w:val="00AB6715"/>
    <w:rPr>
      <w:color w:val="0000FF"/>
      <w:u w:val="single"/>
    </w:rPr>
  </w:style>
  <w:style w:type="character" w:styleId="Enfasiintensa">
    <w:name w:val="Intense Emphasis"/>
    <w:basedOn w:val="Carpredefinitoparagrafo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Riferimentointenso">
    <w:name w:val="Intense Reference"/>
    <w:basedOn w:val="Carpredefinitoparagrafo"/>
    <w:uiPriority w:val="32"/>
    <w:qFormat/>
    <w:rsid w:val="00AB6715"/>
    <w:rPr>
      <w:b/>
      <w:bCs/>
      <w:smallCaps/>
      <w:color w:val="auto"/>
      <w:spacing w:val="5"/>
    </w:rPr>
  </w:style>
  <w:style w:type="character" w:styleId="Numeroriga">
    <w:name w:val="line number"/>
    <w:basedOn w:val="Carpredefinitoparagrafo"/>
    <w:uiPriority w:val="99"/>
    <w:semiHidden/>
    <w:unhideWhenUsed/>
    <w:rsid w:val="00AB6715"/>
  </w:style>
  <w:style w:type="character" w:customStyle="1" w:styleId="Titolo3Carattere">
    <w:name w:val="Titolo 3 Carattere"/>
    <w:basedOn w:val="Carpredefinitoparagrafo"/>
    <w:link w:val="Titolo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eWeb">
    <w:name w:val="Normal (Web)"/>
    <w:basedOn w:val="Normale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Enfasigrassetto">
    <w:name w:val="Strong"/>
    <w:basedOn w:val="Carpredefinitoparagrafo"/>
    <w:uiPriority w:val="22"/>
    <w:qFormat/>
    <w:rsid w:val="00AB6715"/>
    <w:rPr>
      <w:rFonts w:ascii="Times New Roman" w:hAnsi="Times New Roman"/>
      <w:b/>
      <w:bCs/>
    </w:rPr>
  </w:style>
  <w:style w:type="character" w:styleId="Enfasidelicata">
    <w:name w:val="Subtle Emphasis"/>
    <w:basedOn w:val="Carpredefinitoparagrafo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Grigliatabella">
    <w:name w:val="Table Grid"/>
    <w:basedOn w:val="Tabellanormale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link w:val="TitoloCarattere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olo"/>
    <w:next w:val="Titolo"/>
    <w:qFormat/>
    <w:rsid w:val="0001436A"/>
    <w:pPr>
      <w:spacing w:after="120"/>
    </w:pPr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2" w:unhideWhenUsed="0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Titolo1">
    <w:name w:val="heading 1"/>
    <w:basedOn w:val="Paragrafoelenco"/>
    <w:next w:val="Normale"/>
    <w:link w:val="Titolo1Carattere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Titolo2">
    <w:name w:val="heading 2"/>
    <w:basedOn w:val="Titolo1"/>
    <w:next w:val="Normale"/>
    <w:link w:val="Titolo2Carattere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Titolo3">
    <w:name w:val="heading 3"/>
    <w:basedOn w:val="Normale"/>
    <w:next w:val="Normale"/>
    <w:link w:val="Titolo3Carattere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Titolo4">
    <w:name w:val="heading 4"/>
    <w:basedOn w:val="Titolo3"/>
    <w:next w:val="Normale"/>
    <w:link w:val="Titolo4Carattere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Titolo5">
    <w:name w:val="heading 5"/>
    <w:basedOn w:val="Titolo4"/>
    <w:next w:val="Normale"/>
    <w:link w:val="Titolo5Carattere"/>
    <w:uiPriority w:val="2"/>
    <w:qFormat/>
    <w:rsid w:val="00AB6715"/>
    <w:pPr>
      <w:numPr>
        <w:ilvl w:val="4"/>
      </w:numPr>
      <w:outlineLvl w:val="4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ottotitolo">
    <w:name w:val="Subtitle"/>
    <w:basedOn w:val="Normale"/>
    <w:next w:val="Normale"/>
    <w:link w:val="SottotitoloCarattere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ottotitolo"/>
    <w:next w:val="Normale"/>
    <w:uiPriority w:val="1"/>
    <w:qFormat/>
    <w:rsid w:val="00AB6715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Titolodellibro">
    <w:name w:val="Book Title"/>
    <w:basedOn w:val="Carpredefinitoparagrafo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Didascalia">
    <w:name w:val="caption"/>
    <w:basedOn w:val="Normale"/>
    <w:next w:val="Nessunaspaziatur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essunaspaziatur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Rimandocommento">
    <w:name w:val="annotation reference"/>
    <w:basedOn w:val="Carpredefinitoparagrafo"/>
    <w:uiPriority w:val="99"/>
    <w:semiHidden/>
    <w:unhideWhenUsed/>
    <w:rsid w:val="00AB671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B6715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B671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AB6715"/>
    <w:rPr>
      <w:rFonts w:ascii="Times New Roman" w:hAnsi="Times New Roman"/>
      <w:i/>
      <w:iCs/>
    </w:rPr>
  </w:style>
  <w:style w:type="character" w:styleId="Rimandonotadichiusura">
    <w:name w:val="endnote reference"/>
    <w:basedOn w:val="Carpredefinitoparagrafo"/>
    <w:uiPriority w:val="99"/>
    <w:semiHidden/>
    <w:unhideWhenUsed/>
    <w:rsid w:val="00AB6715"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6715"/>
    <w:rPr>
      <w:rFonts w:ascii="Times New Roman" w:hAnsi="Times New Roman"/>
      <w:sz w:val="24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AB6715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6715"/>
    <w:rPr>
      <w:rFonts w:ascii="Times New Roman" w:hAnsi="Times New Roman"/>
      <w:b/>
      <w:sz w:val="24"/>
    </w:rPr>
  </w:style>
  <w:style w:type="paragraph" w:styleId="Paragrafoelenco">
    <w:name w:val="List Paragraph"/>
    <w:basedOn w:val="Normale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Collegamentoipertestuale">
    <w:name w:val="Hyperlink"/>
    <w:basedOn w:val="Carpredefinitoparagrafo"/>
    <w:uiPriority w:val="99"/>
    <w:unhideWhenUsed/>
    <w:rsid w:val="00AB6715"/>
    <w:rPr>
      <w:color w:val="0000FF"/>
      <w:u w:val="single"/>
    </w:rPr>
  </w:style>
  <w:style w:type="character" w:styleId="Enfasiintensa">
    <w:name w:val="Intense Emphasis"/>
    <w:basedOn w:val="Carpredefinitoparagrafo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Riferimentointenso">
    <w:name w:val="Intense Reference"/>
    <w:basedOn w:val="Carpredefinitoparagrafo"/>
    <w:uiPriority w:val="32"/>
    <w:qFormat/>
    <w:rsid w:val="00AB6715"/>
    <w:rPr>
      <w:b/>
      <w:bCs/>
      <w:smallCaps/>
      <w:color w:val="auto"/>
      <w:spacing w:val="5"/>
    </w:rPr>
  </w:style>
  <w:style w:type="character" w:styleId="Numeroriga">
    <w:name w:val="line number"/>
    <w:basedOn w:val="Carpredefinitoparagrafo"/>
    <w:uiPriority w:val="99"/>
    <w:semiHidden/>
    <w:unhideWhenUsed/>
    <w:rsid w:val="00AB6715"/>
  </w:style>
  <w:style w:type="character" w:customStyle="1" w:styleId="Titolo3Carattere">
    <w:name w:val="Titolo 3 Carattere"/>
    <w:basedOn w:val="Carpredefinitoparagrafo"/>
    <w:link w:val="Titolo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eWeb">
    <w:name w:val="Normal (Web)"/>
    <w:basedOn w:val="Normale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Enfasigrassetto">
    <w:name w:val="Strong"/>
    <w:basedOn w:val="Carpredefinitoparagrafo"/>
    <w:uiPriority w:val="22"/>
    <w:qFormat/>
    <w:rsid w:val="00AB6715"/>
    <w:rPr>
      <w:rFonts w:ascii="Times New Roman" w:hAnsi="Times New Roman"/>
      <w:b/>
      <w:bCs/>
    </w:rPr>
  </w:style>
  <w:style w:type="character" w:styleId="Enfasidelicata">
    <w:name w:val="Subtle Emphasis"/>
    <w:basedOn w:val="Carpredefinitoparagrafo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Grigliatabella">
    <w:name w:val="Table Grid"/>
    <w:basedOn w:val="Tabellanormale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link w:val="TitoloCarattere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olo"/>
    <w:next w:val="Titolo"/>
    <w:qFormat/>
    <w:rsid w:val="0001436A"/>
    <w:pPr>
      <w:spacing w:after="1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AF8B09B1-17AC-47B9-AE8F-2215C8F08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7</TotalTime>
  <Pages>7</Pages>
  <Words>1352</Words>
  <Characters>7707</Characters>
  <Application>Microsoft Office Word</Application>
  <DocSecurity>0</DocSecurity>
  <Lines>64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Mary</cp:lastModifiedBy>
  <cp:revision>6</cp:revision>
  <cp:lastPrinted>2013-10-03T12:51:00Z</cp:lastPrinted>
  <dcterms:created xsi:type="dcterms:W3CDTF">2018-11-23T08:58:00Z</dcterms:created>
  <dcterms:modified xsi:type="dcterms:W3CDTF">2019-07-18T08:34:00Z</dcterms:modified>
</cp:coreProperties>
</file>